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5"/>
        </w:rPr>
        <w:t>https://git-scm.co</w:t>
      </w:r>
      <w:bookmarkStart w:id="0" w:name="_Hlt460679497"/>
      <w:bookmarkStart w:id="1" w:name="_Hlt460679498"/>
      <w:r>
        <w:rPr>
          <w:rStyle w:val="15"/>
        </w:rPr>
        <w:t>m</w:t>
      </w:r>
      <w:bookmarkEnd w:id="0"/>
      <w:bookmarkEnd w:id="1"/>
      <w:r>
        <w:rPr>
          <w:rStyle w:val="15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4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4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/>
    <w:p>
      <w:pPr>
        <w:pStyle w:val="2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9在eclipse中使用git</w:t>
      </w:r>
      <w:bookmarkStart w:id="2" w:name="_GoBack"/>
      <w:bookmarkEnd w:id="2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1E246AB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3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TotalTime>13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林辛</cp:lastModifiedBy>
  <dcterms:modified xsi:type="dcterms:W3CDTF">2019-06-20T11:23:25Z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